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98B4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6E9612F2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0E61BACA" w14:textId="3071E30F" w:rsidR="004E60F2" w:rsidRPr="00E974E8" w:rsidRDefault="004A050C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Updated Project Proposal</w:t>
      </w:r>
    </w:p>
    <w:p w14:paraId="56478803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1139B083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6D3547C3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300EEA31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473B386F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45F0E3F9" w14:textId="45ADA549" w:rsidR="004E60F2" w:rsidRDefault="00FD637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April </w:t>
      </w:r>
      <w:r w:rsidR="004A050C">
        <w:rPr>
          <w:rFonts w:ascii="Times New Roman" w:hAnsi="Times New Roman"/>
          <w:sz w:val="24"/>
          <w:szCs w:val="24"/>
        </w:rPr>
        <w:t>19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4566A5A4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DED6AC9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6B2B6D8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4A050C">
        <w:rPr>
          <w:rFonts w:ascii="Times New Roman" w:eastAsia="Times New Roman" w:hAnsi="Times New Roman"/>
          <w:b/>
          <w:bCs/>
          <w:sz w:val="36"/>
          <w:szCs w:val="36"/>
        </w:rPr>
        <w:t>Sport Motorcycle Management System – Updated Project Proposal</w:t>
      </w:r>
    </w:p>
    <w:p w14:paraId="111D2CE0" w14:textId="49A08C40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74F4DE4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4A050C">
        <w:rPr>
          <w:rFonts w:ascii="Times New Roman" w:eastAsia="Times New Roman" w:hAnsi="Times New Roman"/>
          <w:b/>
          <w:bCs/>
          <w:sz w:val="36"/>
          <w:szCs w:val="36"/>
        </w:rPr>
        <w:t>Class Definitions</w:t>
      </w:r>
    </w:p>
    <w:p w14:paraId="286BE65E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1. Class Name: Motorcycle (Abstract Class)</w:t>
      </w:r>
    </w:p>
    <w:p w14:paraId="4E716303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Properties:</w:t>
      </w:r>
    </w:p>
    <w:p w14:paraId="6EF05323" w14:textId="77777777" w:rsidR="004A050C" w:rsidRPr="004A050C" w:rsidRDefault="004A050C" w:rsidP="004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brand (String) </w:t>
      </w:r>
    </w:p>
    <w:p w14:paraId="14B258E2" w14:textId="77777777" w:rsidR="004A050C" w:rsidRPr="004A050C" w:rsidRDefault="004A050C" w:rsidP="004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model (String) </w:t>
      </w:r>
    </w:p>
    <w:p w14:paraId="190890A0" w14:textId="77777777" w:rsidR="004A050C" w:rsidRPr="004A050C" w:rsidRDefault="004A050C" w:rsidP="004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engineSize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(int) </w:t>
      </w:r>
    </w:p>
    <w:p w14:paraId="78A0F847" w14:textId="77777777" w:rsidR="004A050C" w:rsidRPr="004A050C" w:rsidRDefault="004A050C" w:rsidP="004A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topSpeed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(int) </w:t>
      </w:r>
    </w:p>
    <w:p w14:paraId="5261B7CC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09D4FEA1" w14:textId="77777777" w:rsidR="004A050C" w:rsidRPr="004A050C" w:rsidRDefault="004A050C" w:rsidP="004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get/set methods for all properties </w:t>
      </w:r>
    </w:p>
    <w:p w14:paraId="4B392115" w14:textId="77777777" w:rsidR="004A050C" w:rsidRPr="004A050C" w:rsidRDefault="004A050C" w:rsidP="004A05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abstract </w:t>
      </w:r>
      <w:proofErr w:type="spellStart"/>
      <w:proofErr w:type="gramStart"/>
      <w:r w:rsidRPr="004A050C">
        <w:rPr>
          <w:rFonts w:ascii="Courier New" w:eastAsia="Times New Roman" w:hAnsi="Courier New" w:cs="Courier New"/>
          <w:sz w:val="20"/>
          <w:szCs w:val="20"/>
        </w:rPr>
        <w:t>displayInfo</w:t>
      </w:r>
      <w:proofErr w:type="spellEnd"/>
      <w:r w:rsidRPr="004A05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050C">
        <w:rPr>
          <w:rFonts w:ascii="Courier New" w:eastAsia="Times New Roman" w:hAnsi="Courier New" w:cs="Courier New"/>
          <w:sz w:val="20"/>
          <w:szCs w:val="20"/>
        </w:rPr>
        <w:t>)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9B6FE1D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2C3F966C" w14:textId="77777777" w:rsidR="004A050C" w:rsidRPr="004A050C" w:rsidRDefault="004A050C" w:rsidP="004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This is an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abstract class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used as a base for all motorcycles </w:t>
      </w:r>
    </w:p>
    <w:p w14:paraId="1E7A78B1" w14:textId="77777777" w:rsidR="004A050C" w:rsidRPr="004A050C" w:rsidRDefault="004A050C" w:rsidP="004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Uses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protected/private access specifiers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for encapsulation </w:t>
      </w:r>
    </w:p>
    <w:p w14:paraId="5B74CE67" w14:textId="77777777" w:rsidR="004A050C" w:rsidRPr="004A050C" w:rsidRDefault="004A050C" w:rsidP="004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Demonstrates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abstraction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B1F36C9" w14:textId="77777777" w:rsidR="004A050C" w:rsidRPr="004A050C" w:rsidRDefault="004A050C" w:rsidP="004A05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Will be extended by other classes </w:t>
      </w:r>
    </w:p>
    <w:p w14:paraId="6785900A" w14:textId="1780F76B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865C710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DF6D444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0B6F3A9F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3FD0DEC0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150EA292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4B6C5EE3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09F3B35E" w14:textId="6D7F65AC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 xml:space="preserve">2. Class Name: </w:t>
      </w:r>
      <w:proofErr w:type="spellStart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SportMotorcycle</w:t>
      </w:r>
      <w:proofErr w:type="spellEnd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 xml:space="preserve"> (Subclass)</w:t>
      </w:r>
    </w:p>
    <w:p w14:paraId="6534C78E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Properties:</w:t>
      </w:r>
    </w:p>
    <w:p w14:paraId="34D88B72" w14:textId="77777777" w:rsidR="004A050C" w:rsidRPr="004A050C" w:rsidRDefault="004A050C" w:rsidP="004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manufacturer (String) </w:t>
      </w:r>
    </w:p>
    <w:p w14:paraId="726A6DBA" w14:textId="77777777" w:rsidR="004A050C" w:rsidRPr="004A050C" w:rsidRDefault="004A050C" w:rsidP="004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type (String) </w:t>
      </w:r>
    </w:p>
    <w:p w14:paraId="78006630" w14:textId="77777777" w:rsidR="004A050C" w:rsidRPr="004A050C" w:rsidRDefault="004A050C" w:rsidP="004A05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engine (Engine object – composition) </w:t>
      </w:r>
    </w:p>
    <w:p w14:paraId="425D35C0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0CE3D966" w14:textId="77777777" w:rsidR="004A050C" w:rsidRPr="004A050C" w:rsidRDefault="004A050C" w:rsidP="004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get/set methods </w:t>
      </w:r>
    </w:p>
    <w:p w14:paraId="1C17DEF2" w14:textId="77777777" w:rsidR="004A050C" w:rsidRPr="004A050C" w:rsidRDefault="004A050C" w:rsidP="004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overrides </w:t>
      </w:r>
      <w:proofErr w:type="spellStart"/>
      <w:proofErr w:type="gramStart"/>
      <w:r w:rsidRPr="004A050C">
        <w:rPr>
          <w:rFonts w:ascii="Courier New" w:eastAsia="Times New Roman" w:hAnsi="Courier New" w:cs="Courier New"/>
          <w:sz w:val="20"/>
          <w:szCs w:val="20"/>
        </w:rPr>
        <w:t>displayInfo</w:t>
      </w:r>
      <w:proofErr w:type="spellEnd"/>
      <w:r w:rsidRPr="004A05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050C">
        <w:rPr>
          <w:rFonts w:ascii="Courier New" w:eastAsia="Times New Roman" w:hAnsi="Courier New" w:cs="Courier New"/>
          <w:sz w:val="20"/>
          <w:szCs w:val="20"/>
        </w:rPr>
        <w:t>)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AD0A8ED" w14:textId="77777777" w:rsidR="004A050C" w:rsidRPr="004A050C" w:rsidRDefault="004A050C" w:rsidP="004A05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4A05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050C">
        <w:rPr>
          <w:rFonts w:ascii="Courier New" w:eastAsia="Times New Roman" w:hAnsi="Courier New" w:cs="Courier New"/>
          <w:sz w:val="20"/>
          <w:szCs w:val="20"/>
        </w:rPr>
        <w:t>)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for formatted output </w:t>
      </w:r>
    </w:p>
    <w:p w14:paraId="11ED8316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5FCAA78D" w14:textId="77777777" w:rsidR="004A050C" w:rsidRPr="004A050C" w:rsidRDefault="004A050C" w:rsidP="004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Inherits from </w:t>
      </w:r>
      <w:r w:rsidRPr="004A050C">
        <w:rPr>
          <w:rFonts w:ascii="Courier New" w:eastAsia="Times New Roman" w:hAnsi="Courier New" w:cs="Courier New"/>
          <w:sz w:val="20"/>
          <w:szCs w:val="20"/>
        </w:rPr>
        <w:t>Motorcycle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(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inheritance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7C8AADC7" w14:textId="77777777" w:rsidR="004A050C" w:rsidRPr="004A050C" w:rsidRDefault="004A050C" w:rsidP="004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>Overrides methods (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polymorphism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6F399829" w14:textId="77777777" w:rsidR="004A050C" w:rsidRPr="004A050C" w:rsidRDefault="004A050C" w:rsidP="004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Uses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composition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by including an Engine object </w:t>
      </w:r>
    </w:p>
    <w:p w14:paraId="0F8F5A41" w14:textId="77777777" w:rsidR="004A050C" w:rsidRPr="004A050C" w:rsidRDefault="004A050C" w:rsidP="004A05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Output will be formatted using </w:t>
      </w:r>
      <w:proofErr w:type="spellStart"/>
      <w:proofErr w:type="gramStart"/>
      <w:r w:rsidRPr="004A050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4A05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050C">
        <w:rPr>
          <w:rFonts w:ascii="Courier New" w:eastAsia="Times New Roman" w:hAnsi="Courier New" w:cs="Courier New"/>
          <w:sz w:val="20"/>
          <w:szCs w:val="20"/>
        </w:rPr>
        <w:t>)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9861EBF" w14:textId="70987510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9564286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3. Class Name: Engine</w:t>
      </w:r>
    </w:p>
    <w:p w14:paraId="7D431745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Properties:</w:t>
      </w:r>
    </w:p>
    <w:p w14:paraId="11E0B75E" w14:textId="77777777" w:rsidR="004A050C" w:rsidRPr="004A050C" w:rsidRDefault="004A050C" w:rsidP="004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engineSize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(int) </w:t>
      </w:r>
    </w:p>
    <w:p w14:paraId="74E74A04" w14:textId="77777777" w:rsidR="004A050C" w:rsidRPr="004A050C" w:rsidRDefault="004A050C" w:rsidP="004A0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cylinderCount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(int) </w:t>
      </w:r>
    </w:p>
    <w:p w14:paraId="680F767C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344156C7" w14:textId="77777777" w:rsidR="004A050C" w:rsidRPr="004A050C" w:rsidRDefault="004A050C" w:rsidP="004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constructors </w:t>
      </w:r>
    </w:p>
    <w:p w14:paraId="49AAE111" w14:textId="77777777" w:rsidR="004A050C" w:rsidRPr="004A050C" w:rsidRDefault="004A050C" w:rsidP="004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get/set methods </w:t>
      </w:r>
    </w:p>
    <w:p w14:paraId="3B891BAC" w14:textId="77777777" w:rsidR="004A050C" w:rsidRPr="004A050C" w:rsidRDefault="004A050C" w:rsidP="004A05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4A050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A050C">
        <w:rPr>
          <w:rFonts w:ascii="Courier New" w:eastAsia="Times New Roman" w:hAnsi="Courier New" w:cs="Courier New"/>
          <w:sz w:val="20"/>
          <w:szCs w:val="20"/>
        </w:rPr>
        <w:t>)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5F76ECD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506275BB" w14:textId="77777777" w:rsidR="004A050C" w:rsidRPr="004A050C" w:rsidRDefault="004A050C" w:rsidP="004A05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Used to demonstrate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composition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(Motorcycle HAS-A Engine) </w:t>
      </w:r>
    </w:p>
    <w:p w14:paraId="6C4B56CE" w14:textId="77777777" w:rsidR="004A050C" w:rsidRPr="004A050C" w:rsidRDefault="004A050C" w:rsidP="004A05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Simple support class </w:t>
      </w:r>
    </w:p>
    <w:p w14:paraId="214E0ECE" w14:textId="19FBEBF9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4135E40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7545454E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4A9AB2F4" w14:textId="461380E9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 xml:space="preserve">4. Class Name: </w:t>
      </w:r>
      <w:proofErr w:type="spellStart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DatabaseOperations</w:t>
      </w:r>
      <w:proofErr w:type="spellEnd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 xml:space="preserve"> (Interface)</w:t>
      </w:r>
    </w:p>
    <w:p w14:paraId="2BD0045F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66448029" w14:textId="77777777" w:rsidR="004A050C" w:rsidRPr="004A050C" w:rsidRDefault="004A050C" w:rsidP="004A05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createMotorcycle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6CF581F4" w14:textId="77777777" w:rsidR="004A050C" w:rsidRPr="004A050C" w:rsidRDefault="004A050C" w:rsidP="004A05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getMotorcycles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21875E69" w14:textId="77777777" w:rsidR="004A050C" w:rsidRPr="004A050C" w:rsidRDefault="004A050C" w:rsidP="004A05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updateMotorcycle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613DA3DB" w14:textId="77777777" w:rsidR="004A050C" w:rsidRPr="004A050C" w:rsidRDefault="004A050C" w:rsidP="004A05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deleteMotorcycle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14C3EDDD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3B8900F1" w14:textId="77777777" w:rsidR="004A050C" w:rsidRPr="004A050C" w:rsidRDefault="004A050C" w:rsidP="004A05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Demonstrates use of an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interface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1F5E63C" w14:textId="77777777" w:rsidR="004A050C" w:rsidRPr="004A050C" w:rsidRDefault="004A050C" w:rsidP="004A05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Will be implemented by another class </w:t>
      </w:r>
    </w:p>
    <w:p w14:paraId="218E469E" w14:textId="77777777" w:rsidR="004A050C" w:rsidRPr="004A050C" w:rsidRDefault="004A050C" w:rsidP="004A05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Defines CRUD behavior </w:t>
      </w:r>
    </w:p>
    <w:p w14:paraId="6A37E56D" w14:textId="68FF336B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D69721E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t xml:space="preserve">5. Class Name: </w:t>
      </w:r>
      <w:proofErr w:type="spellStart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MotorcycleDB</w:t>
      </w:r>
      <w:proofErr w:type="spellEnd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 xml:space="preserve"> (Implements Interface)</w:t>
      </w:r>
    </w:p>
    <w:p w14:paraId="514BDBD6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Properties:</w:t>
      </w:r>
    </w:p>
    <w:p w14:paraId="663D9328" w14:textId="77777777" w:rsidR="004A050C" w:rsidRPr="004A050C" w:rsidRDefault="004A050C" w:rsidP="004A05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database connection (Connection) </w:t>
      </w:r>
    </w:p>
    <w:p w14:paraId="63434D61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27FC7900" w14:textId="77777777" w:rsidR="004A050C" w:rsidRPr="004A050C" w:rsidRDefault="004A050C" w:rsidP="004A0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implements all CRUD methods from </w:t>
      </w: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DatabaseOperations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BBACB05" w14:textId="77777777" w:rsidR="004A050C" w:rsidRPr="004A050C" w:rsidRDefault="004A050C" w:rsidP="004A05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connect(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to database </w:t>
      </w:r>
    </w:p>
    <w:p w14:paraId="680B465F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13979643" w14:textId="77777777" w:rsidR="004A050C" w:rsidRPr="004A050C" w:rsidRDefault="004A050C" w:rsidP="004A0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Demonstrates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polymorphism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through interface implementation </w:t>
      </w:r>
    </w:p>
    <w:p w14:paraId="396C4376" w14:textId="77777777" w:rsidR="004A050C" w:rsidRPr="004A050C" w:rsidRDefault="004A050C" w:rsidP="004A0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Handles all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SQLite database operations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964C569" w14:textId="77777777" w:rsidR="004A050C" w:rsidRPr="004A050C" w:rsidRDefault="004A050C" w:rsidP="004A05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Uses proper access specifiers </w:t>
      </w:r>
    </w:p>
    <w:p w14:paraId="79F601D1" w14:textId="5941336C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E516B1B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121A6C0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1F78E1A1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42F8593F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164F7B7D" w14:textId="77777777" w:rsid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DB0A35D" w14:textId="4C849B88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 xml:space="preserve">6. Class Name: </w:t>
      </w:r>
      <w:proofErr w:type="spellStart"/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MainApp</w:t>
      </w:r>
      <w:proofErr w:type="spellEnd"/>
    </w:p>
    <w:p w14:paraId="2C780B1E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Properties:</w:t>
      </w:r>
    </w:p>
    <w:p w14:paraId="144F39C5" w14:textId="77777777" w:rsidR="004A050C" w:rsidRPr="004A050C" w:rsidRDefault="004A050C" w:rsidP="004A05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Scanner object </w:t>
      </w:r>
    </w:p>
    <w:p w14:paraId="3E67F310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Methods:</w:t>
      </w:r>
    </w:p>
    <w:p w14:paraId="34E48501" w14:textId="77777777" w:rsidR="004A050C" w:rsidRPr="004A050C" w:rsidRDefault="004A050C" w:rsidP="004A0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gramStart"/>
      <w:r w:rsidRPr="004A050C">
        <w:rPr>
          <w:rFonts w:ascii="Times New Roman" w:eastAsia="Times New Roman" w:hAnsi="Times New Roman"/>
          <w:sz w:val="24"/>
          <w:szCs w:val="24"/>
        </w:rPr>
        <w:t>main(</w:t>
      </w:r>
      <w:proofErr w:type="gramEnd"/>
      <w:r w:rsidRPr="004A050C">
        <w:rPr>
          <w:rFonts w:ascii="Times New Roman" w:eastAsia="Times New Roman" w:hAnsi="Times New Roman"/>
          <w:sz w:val="24"/>
          <w:szCs w:val="24"/>
        </w:rPr>
        <w:t xml:space="preserve">) </w:t>
      </w:r>
    </w:p>
    <w:p w14:paraId="3DCF492F" w14:textId="77777777" w:rsidR="004A050C" w:rsidRPr="004A050C" w:rsidRDefault="004A050C" w:rsidP="004A0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menu display </w:t>
      </w:r>
    </w:p>
    <w:p w14:paraId="54377766" w14:textId="77777777" w:rsidR="004A050C" w:rsidRPr="004A050C" w:rsidRDefault="004A050C" w:rsidP="004A05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user input handling </w:t>
      </w:r>
    </w:p>
    <w:p w14:paraId="6EEC7066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Special Considerations:</w:t>
      </w:r>
    </w:p>
    <w:p w14:paraId="7FA0EBEB" w14:textId="77777777" w:rsidR="004A050C" w:rsidRPr="004A050C" w:rsidRDefault="004A050C" w:rsidP="004A0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Handles </w:t>
      </w: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user interaction via terminal</w:t>
      </w:r>
      <w:r w:rsidRPr="004A050C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B8781BE" w14:textId="77777777" w:rsidR="004A050C" w:rsidRPr="004A050C" w:rsidRDefault="004A050C" w:rsidP="004A0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Calls database methods </w:t>
      </w:r>
    </w:p>
    <w:p w14:paraId="266E6C6E" w14:textId="2A320637" w:rsidR="004A050C" w:rsidRPr="004A050C" w:rsidRDefault="004A050C" w:rsidP="004A05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Displays output to user </w:t>
      </w:r>
    </w:p>
    <w:p w14:paraId="660655FE" w14:textId="594AD230" w:rsidR="004A050C" w:rsidRPr="004A050C" w:rsidRDefault="004A050C" w:rsidP="004A05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4A050C">
        <w:rPr>
          <w:rFonts w:ascii="Times New Roman" w:eastAsia="Times New Roman" w:hAnsi="Times New Roman"/>
          <w:b/>
          <w:bCs/>
          <w:sz w:val="36"/>
          <w:szCs w:val="36"/>
        </w:rPr>
        <w:t>Data Storage</w:t>
      </w:r>
    </w:p>
    <w:p w14:paraId="1C1DD156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Table Name: motorcycles</w:t>
      </w:r>
    </w:p>
    <w:p w14:paraId="3EF47E79" w14:textId="77777777" w:rsidR="004A050C" w:rsidRPr="004A050C" w:rsidRDefault="004A050C" w:rsidP="004A05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b/>
          <w:bCs/>
          <w:sz w:val="24"/>
          <w:szCs w:val="24"/>
        </w:rPr>
        <w:t>Fields:</w:t>
      </w:r>
    </w:p>
    <w:p w14:paraId="44A4C492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id – INTEGER (Primary Key, Auto Increment) </w:t>
      </w:r>
    </w:p>
    <w:p w14:paraId="0015DC00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brand – TEXT </w:t>
      </w:r>
    </w:p>
    <w:p w14:paraId="61A5A000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model – TEXT </w:t>
      </w:r>
    </w:p>
    <w:p w14:paraId="29F7FC17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engine_size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– INTEGER </w:t>
      </w:r>
    </w:p>
    <w:p w14:paraId="298EC889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top_speed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– INTEGER </w:t>
      </w:r>
    </w:p>
    <w:p w14:paraId="65B002DD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manufacturer – TEXT </w:t>
      </w:r>
    </w:p>
    <w:p w14:paraId="2C6AC2FC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type – TEXT </w:t>
      </w:r>
    </w:p>
    <w:p w14:paraId="16C70A34" w14:textId="77777777" w:rsidR="004A050C" w:rsidRPr="004A050C" w:rsidRDefault="004A050C" w:rsidP="004A05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A050C">
        <w:rPr>
          <w:rFonts w:ascii="Times New Roman" w:eastAsia="Times New Roman" w:hAnsi="Times New Roman"/>
          <w:sz w:val="24"/>
          <w:szCs w:val="24"/>
        </w:rPr>
        <w:t>cylinder_count</w:t>
      </w:r>
      <w:proofErr w:type="spellEnd"/>
      <w:r w:rsidRPr="004A050C">
        <w:rPr>
          <w:rFonts w:ascii="Times New Roman" w:eastAsia="Times New Roman" w:hAnsi="Times New Roman"/>
          <w:sz w:val="24"/>
          <w:szCs w:val="24"/>
        </w:rPr>
        <w:t xml:space="preserve"> – INTEGER </w:t>
      </w:r>
    </w:p>
    <w:p w14:paraId="6CDF1965" w14:textId="74D4CE91" w:rsidR="004A050C" w:rsidRPr="004A050C" w:rsidRDefault="004A050C" w:rsidP="004A050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5DE33D9" w14:textId="77777777" w:rsidR="004A050C" w:rsidRPr="004A050C" w:rsidRDefault="004A050C" w:rsidP="004A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4A050C">
        <w:rPr>
          <w:rFonts w:ascii="Times New Roman" w:eastAsia="Times New Roman" w:hAnsi="Times New Roman"/>
          <w:b/>
          <w:bCs/>
          <w:sz w:val="27"/>
          <w:szCs w:val="27"/>
        </w:rPr>
        <w:t>Table Relationships:</w:t>
      </w:r>
    </w:p>
    <w:p w14:paraId="7877E4EB" w14:textId="77777777" w:rsidR="004A050C" w:rsidRPr="004A050C" w:rsidRDefault="004A050C" w:rsidP="004A0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No separate tables are required for this project </w:t>
      </w:r>
    </w:p>
    <w:p w14:paraId="2A960A73" w14:textId="77777777" w:rsidR="004A050C" w:rsidRPr="004A050C" w:rsidRDefault="004A050C" w:rsidP="004A0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Engine data is stored within the same table for simplicity </w:t>
      </w:r>
    </w:p>
    <w:p w14:paraId="591BBA03" w14:textId="77777777" w:rsidR="004A050C" w:rsidRPr="004A050C" w:rsidRDefault="004A050C" w:rsidP="004A05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A050C">
        <w:rPr>
          <w:rFonts w:ascii="Times New Roman" w:eastAsia="Times New Roman" w:hAnsi="Times New Roman"/>
          <w:sz w:val="24"/>
          <w:szCs w:val="24"/>
        </w:rPr>
        <w:t xml:space="preserve">This keeps the database structure straightforward for CRUD operations </w:t>
      </w:r>
    </w:p>
    <w:p w14:paraId="68264B34" w14:textId="1C207C82" w:rsidR="001A4D7E" w:rsidRPr="00912777" w:rsidRDefault="001A4D7E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201FEDD9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03F45D27" w14:textId="77777777" w:rsidR="003D7F07" w:rsidRDefault="003D7F07"/>
    <w:sectPr w:rsidR="003D7F07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E4B4A" w14:textId="77777777" w:rsidR="00C63060" w:rsidRDefault="00C63060">
      <w:pPr>
        <w:spacing w:after="0" w:line="240" w:lineRule="auto"/>
      </w:pPr>
      <w:r>
        <w:separator/>
      </w:r>
    </w:p>
  </w:endnote>
  <w:endnote w:type="continuationSeparator" w:id="0">
    <w:p w14:paraId="70B63631" w14:textId="77777777" w:rsidR="00C63060" w:rsidRDefault="00C6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7CB0" w14:textId="77777777" w:rsidR="00C63060" w:rsidRDefault="00C63060">
      <w:pPr>
        <w:spacing w:after="0" w:line="240" w:lineRule="auto"/>
      </w:pPr>
      <w:r>
        <w:separator/>
      </w:r>
    </w:p>
  </w:footnote>
  <w:footnote w:type="continuationSeparator" w:id="0">
    <w:p w14:paraId="20BC60F0" w14:textId="77777777" w:rsidR="00C63060" w:rsidRDefault="00C63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E07C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608F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148"/>
    <w:multiLevelType w:val="multilevel"/>
    <w:tmpl w:val="97F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495E"/>
    <w:multiLevelType w:val="multilevel"/>
    <w:tmpl w:val="D08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279C"/>
    <w:multiLevelType w:val="multilevel"/>
    <w:tmpl w:val="A562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6B3"/>
    <w:multiLevelType w:val="multilevel"/>
    <w:tmpl w:val="BCE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6EB4"/>
    <w:multiLevelType w:val="multilevel"/>
    <w:tmpl w:val="709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A3A39"/>
    <w:multiLevelType w:val="multilevel"/>
    <w:tmpl w:val="B2E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3BEF01BB"/>
    <w:multiLevelType w:val="multilevel"/>
    <w:tmpl w:val="3B4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944E7"/>
    <w:multiLevelType w:val="multilevel"/>
    <w:tmpl w:val="0C7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B55D2"/>
    <w:multiLevelType w:val="multilevel"/>
    <w:tmpl w:val="5664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D1096"/>
    <w:multiLevelType w:val="multilevel"/>
    <w:tmpl w:val="1A5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4F8569D6"/>
    <w:multiLevelType w:val="multilevel"/>
    <w:tmpl w:val="2C1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3C7C"/>
    <w:multiLevelType w:val="multilevel"/>
    <w:tmpl w:val="20D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A0BF5"/>
    <w:multiLevelType w:val="multilevel"/>
    <w:tmpl w:val="BA5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90124"/>
    <w:multiLevelType w:val="multilevel"/>
    <w:tmpl w:val="00B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30213"/>
    <w:multiLevelType w:val="multilevel"/>
    <w:tmpl w:val="62A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A65DE"/>
    <w:multiLevelType w:val="multilevel"/>
    <w:tmpl w:val="6B1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30C8A"/>
    <w:multiLevelType w:val="multilevel"/>
    <w:tmpl w:val="6EE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B2CC9"/>
    <w:multiLevelType w:val="multilevel"/>
    <w:tmpl w:val="B06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B38B2"/>
    <w:multiLevelType w:val="multilevel"/>
    <w:tmpl w:val="810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186774">
    <w:abstractNumId w:val="6"/>
  </w:num>
  <w:num w:numId="2" w16cid:durableId="423502835">
    <w:abstractNumId w:val="11"/>
  </w:num>
  <w:num w:numId="3" w16cid:durableId="810287410">
    <w:abstractNumId w:val="0"/>
  </w:num>
  <w:num w:numId="4" w16cid:durableId="437605260">
    <w:abstractNumId w:val="1"/>
  </w:num>
  <w:num w:numId="5" w16cid:durableId="1169248828">
    <w:abstractNumId w:val="13"/>
  </w:num>
  <w:num w:numId="6" w16cid:durableId="518735674">
    <w:abstractNumId w:val="2"/>
  </w:num>
  <w:num w:numId="7" w16cid:durableId="1319071820">
    <w:abstractNumId w:val="10"/>
  </w:num>
  <w:num w:numId="8" w16cid:durableId="1849709619">
    <w:abstractNumId w:val="16"/>
  </w:num>
  <w:num w:numId="9" w16cid:durableId="856773158">
    <w:abstractNumId w:val="18"/>
  </w:num>
  <w:num w:numId="10" w16cid:durableId="771828330">
    <w:abstractNumId w:val="12"/>
  </w:num>
  <w:num w:numId="11" w16cid:durableId="408159835">
    <w:abstractNumId w:val="14"/>
  </w:num>
  <w:num w:numId="12" w16cid:durableId="1922790444">
    <w:abstractNumId w:val="19"/>
  </w:num>
  <w:num w:numId="13" w16cid:durableId="1321038769">
    <w:abstractNumId w:val="20"/>
  </w:num>
  <w:num w:numId="14" w16cid:durableId="977489426">
    <w:abstractNumId w:val="5"/>
  </w:num>
  <w:num w:numId="15" w16cid:durableId="571041425">
    <w:abstractNumId w:val="8"/>
  </w:num>
  <w:num w:numId="16" w16cid:durableId="316424114">
    <w:abstractNumId w:val="3"/>
  </w:num>
  <w:num w:numId="17" w16cid:durableId="1320616923">
    <w:abstractNumId w:val="9"/>
  </w:num>
  <w:num w:numId="18" w16cid:durableId="49890377">
    <w:abstractNumId w:val="4"/>
  </w:num>
  <w:num w:numId="19" w16cid:durableId="90199317">
    <w:abstractNumId w:val="17"/>
  </w:num>
  <w:num w:numId="20" w16cid:durableId="66735007">
    <w:abstractNumId w:val="7"/>
  </w:num>
  <w:num w:numId="21" w16cid:durableId="18376524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50C"/>
    <w:rsid w:val="00067EEF"/>
    <w:rsid w:val="00072BBC"/>
    <w:rsid w:val="00085D0F"/>
    <w:rsid w:val="000B7C4B"/>
    <w:rsid w:val="000D4986"/>
    <w:rsid w:val="0011555E"/>
    <w:rsid w:val="00123C76"/>
    <w:rsid w:val="0015058E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A050C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905B48"/>
    <w:rsid w:val="00912777"/>
    <w:rsid w:val="00923E28"/>
    <w:rsid w:val="0094070F"/>
    <w:rsid w:val="00970EDD"/>
    <w:rsid w:val="009D305F"/>
    <w:rsid w:val="00A10A36"/>
    <w:rsid w:val="00A51DBE"/>
    <w:rsid w:val="00AA1288"/>
    <w:rsid w:val="00B668A2"/>
    <w:rsid w:val="00B82716"/>
    <w:rsid w:val="00BB4105"/>
    <w:rsid w:val="00BE7050"/>
    <w:rsid w:val="00C63060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93376"/>
    <w:rsid w:val="00E957AD"/>
    <w:rsid w:val="00EA4109"/>
    <w:rsid w:val="00EC3663"/>
    <w:rsid w:val="00EC60D7"/>
    <w:rsid w:val="00EE7CC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BCED"/>
  <w15:chartTrackingRefBased/>
  <w15:docId w15:val="{ECFD8A52-72D5-3748-9F59-0BA61DA5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0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4A05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A05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5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A05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6</TotalTime>
  <Pages>6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2026-04-20T01:33:00Z</dcterms:created>
  <dcterms:modified xsi:type="dcterms:W3CDTF">2026-04-20T01:39:00Z</dcterms:modified>
</cp:coreProperties>
</file>