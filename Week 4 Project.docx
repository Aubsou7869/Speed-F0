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2599" w14:textId="77777777" w:rsidR="004E60F2" w:rsidRPr="00E974E8" w:rsidRDefault="004E60F2" w:rsidP="004E60F2">
      <w:pPr>
        <w:spacing w:line="480" w:lineRule="auto"/>
        <w:jc w:val="center"/>
        <w:rPr>
          <w:rFonts w:cs="Calibri"/>
        </w:rPr>
      </w:pPr>
    </w:p>
    <w:p w14:paraId="32633A4C" w14:textId="77777777" w:rsidR="004E60F2" w:rsidRPr="00E974E8" w:rsidRDefault="004E60F2" w:rsidP="004E60F2">
      <w:pPr>
        <w:spacing w:line="480" w:lineRule="auto"/>
        <w:rPr>
          <w:rFonts w:cs="Calibri"/>
        </w:rPr>
      </w:pPr>
    </w:p>
    <w:p w14:paraId="23C035AD" w14:textId="367E34FC" w:rsidR="004E60F2" w:rsidRPr="00E974E8" w:rsidRDefault="00974EF9" w:rsidP="004E60F2">
      <w:pPr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Week 4 Project</w:t>
      </w:r>
    </w:p>
    <w:p w14:paraId="1FD7ECF1" w14:textId="77777777" w:rsidR="004E60F2" w:rsidRDefault="004E60F2" w:rsidP="004E60F2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9A98AC8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Aubrey D. Soule</w:t>
      </w:r>
    </w:p>
    <w:p w14:paraId="383DDB18" w14:textId="77777777" w:rsidR="004E60F2" w:rsidRDefault="00365225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IT, Software Development and Coding</w:t>
      </w:r>
      <w:r w:rsidR="004E60F2">
        <w:rPr>
          <w:rFonts w:ascii="Times New Roman" w:hAnsi="Times New Roman"/>
          <w:sz w:val="24"/>
          <w:szCs w:val="24"/>
        </w:rPr>
        <w:t>, ECPI University</w:t>
      </w:r>
    </w:p>
    <w:p w14:paraId="380B09A7" w14:textId="77777777" w:rsidR="004E60F2" w:rsidRDefault="009D305F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SDC</w:t>
      </w:r>
      <w:r w:rsidR="00FD6379">
        <w:rPr>
          <w:rFonts w:ascii="Times New Roman" w:hAnsi="Times New Roman"/>
          <w:sz w:val="24"/>
          <w:szCs w:val="24"/>
        </w:rPr>
        <w:t>3</w:t>
      </w:r>
      <w:r w:rsidR="001A4D7E">
        <w:rPr>
          <w:rFonts w:ascii="Times New Roman" w:hAnsi="Times New Roman"/>
          <w:sz w:val="24"/>
          <w:szCs w:val="24"/>
        </w:rPr>
        <w:t>30</w:t>
      </w:r>
      <w:r w:rsidR="004E60F2">
        <w:rPr>
          <w:rFonts w:ascii="Times New Roman" w:hAnsi="Times New Roman"/>
          <w:sz w:val="24"/>
          <w:szCs w:val="24"/>
        </w:rPr>
        <w:t>:</w:t>
      </w:r>
      <w:r w:rsidR="00FD6379">
        <w:rPr>
          <w:rFonts w:ascii="Times New Roman" w:hAnsi="Times New Roman"/>
          <w:sz w:val="24"/>
          <w:szCs w:val="24"/>
        </w:rPr>
        <w:t xml:space="preserve"> Advanced</w:t>
      </w:r>
      <w:r w:rsidR="004E60F2">
        <w:rPr>
          <w:rFonts w:ascii="Times New Roman" w:hAnsi="Times New Roman"/>
          <w:sz w:val="24"/>
          <w:szCs w:val="24"/>
        </w:rPr>
        <w:t xml:space="preserve"> </w:t>
      </w:r>
      <w:r w:rsidR="001A4D7E">
        <w:rPr>
          <w:rFonts w:ascii="Times New Roman" w:hAnsi="Times New Roman"/>
          <w:sz w:val="24"/>
          <w:szCs w:val="24"/>
        </w:rPr>
        <w:t>Programming Using Java</w:t>
      </w:r>
    </w:p>
    <w:p w14:paraId="1A7E0EA8" w14:textId="77777777" w:rsidR="004E60F2" w:rsidRDefault="00582280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</w:t>
      </w:r>
      <w:r w:rsidR="009D305F">
        <w:rPr>
          <w:rFonts w:ascii="Times New Roman" w:hAnsi="Times New Roman"/>
          <w:sz w:val="24"/>
          <w:szCs w:val="24"/>
        </w:rPr>
        <w:t xml:space="preserve">r. </w:t>
      </w:r>
      <w:r w:rsidR="001A4D7E">
        <w:rPr>
          <w:rFonts w:ascii="Times New Roman" w:hAnsi="Times New Roman"/>
          <w:sz w:val="24"/>
          <w:szCs w:val="24"/>
        </w:rPr>
        <w:t>Helio Castro</w:t>
      </w:r>
    </w:p>
    <w:p w14:paraId="71050557" w14:textId="199C671D" w:rsidR="004E60F2" w:rsidRDefault="00974EF9" w:rsidP="004E60F2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May</w:t>
      </w:r>
      <w:r w:rsidR="00FD637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</w:t>
      </w:r>
      <w:r w:rsidR="009D305F">
        <w:rPr>
          <w:rFonts w:ascii="Times New Roman" w:hAnsi="Times New Roman"/>
          <w:sz w:val="24"/>
          <w:szCs w:val="24"/>
        </w:rPr>
        <w:t>, 2026</w:t>
      </w:r>
    </w:p>
    <w:p w14:paraId="68AAD14A" w14:textId="77777777" w:rsidR="004E60F2" w:rsidRDefault="004E60F2" w:rsidP="00365225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C2BF94B" w14:textId="77777777" w:rsidR="004E60F2" w:rsidRDefault="004E60F2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E07A44A" w14:textId="5BFC0CC1" w:rsidR="001A4D7E" w:rsidRDefault="00194262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194262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6F822865" wp14:editId="723D77BD">
            <wp:extent cx="5943600" cy="4917440"/>
            <wp:effectExtent l="0" t="0" r="0" b="0"/>
            <wp:docPr id="18756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5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312D" w14:textId="33F31EE1" w:rsidR="00194262" w:rsidRDefault="00194262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194262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10F47063" wp14:editId="0C8846DB">
            <wp:extent cx="3403600" cy="6489700"/>
            <wp:effectExtent l="0" t="0" r="0" b="0"/>
            <wp:docPr id="187447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79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648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1E06" w14:textId="43826FA7" w:rsidR="00194262" w:rsidRDefault="00194262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  <w:r w:rsidRPr="00194262">
        <w:rPr>
          <w:rFonts w:ascii="Times New Roman" w:hAnsi="Times New Roman"/>
          <w:b/>
          <w:bCs/>
          <w:sz w:val="24"/>
          <w:szCs w:val="24"/>
        </w:rPr>
        <w:lastRenderedPageBreak/>
        <w:drawing>
          <wp:inline distT="0" distB="0" distL="0" distR="0" wp14:anchorId="7E023D3F" wp14:editId="6B831631">
            <wp:extent cx="5943600" cy="5815965"/>
            <wp:effectExtent l="0" t="0" r="0" b="635"/>
            <wp:docPr id="138835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55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09FE" w14:textId="77777777" w:rsidR="00974EF9" w:rsidRPr="00912777" w:rsidRDefault="00974EF9" w:rsidP="004E60F2">
      <w:pPr>
        <w:autoSpaceDE w:val="0"/>
        <w:autoSpaceDN w:val="0"/>
        <w:adjustRightInd w:val="0"/>
        <w:spacing w:after="0" w:line="480" w:lineRule="auto"/>
        <w:rPr>
          <w:rFonts w:ascii="Times New Roman" w:hAnsi="Times New Roman"/>
          <w:b/>
          <w:bCs/>
          <w:sz w:val="24"/>
          <w:szCs w:val="24"/>
        </w:rPr>
      </w:pPr>
    </w:p>
    <w:p w14:paraId="4636700B" w14:textId="77777777" w:rsidR="004E60F2" w:rsidRPr="006E3843" w:rsidRDefault="004E60F2" w:rsidP="004E60F2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E3843">
        <w:rPr>
          <w:rFonts w:ascii="Times New Roman" w:hAnsi="Times New Roman"/>
          <w:sz w:val="24"/>
          <w:szCs w:val="24"/>
        </w:rPr>
        <w:br w:type="page"/>
      </w:r>
      <w:r w:rsidRPr="006E3843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31752293" w14:textId="77777777" w:rsidR="003D7F07" w:rsidRDefault="003D7F07"/>
    <w:sectPr w:rsidR="003D7F07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629F0" w14:textId="77777777" w:rsidR="00082969" w:rsidRDefault="00082969">
      <w:pPr>
        <w:spacing w:after="0" w:line="240" w:lineRule="auto"/>
      </w:pPr>
      <w:r>
        <w:separator/>
      </w:r>
    </w:p>
  </w:endnote>
  <w:endnote w:type="continuationSeparator" w:id="0">
    <w:p w14:paraId="0A3D29CC" w14:textId="77777777" w:rsidR="00082969" w:rsidRDefault="00082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8C85C" w14:textId="77777777" w:rsidR="00082969" w:rsidRDefault="00082969">
      <w:pPr>
        <w:spacing w:after="0" w:line="240" w:lineRule="auto"/>
      </w:pPr>
      <w:r>
        <w:separator/>
      </w:r>
    </w:p>
  </w:footnote>
  <w:footnote w:type="continuationSeparator" w:id="0">
    <w:p w14:paraId="15CF9DA8" w14:textId="77777777" w:rsidR="00082969" w:rsidRDefault="00082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D9E93" w14:textId="77777777" w:rsidR="00352B7A" w:rsidRPr="00B02AF7" w:rsidRDefault="004E60F2">
    <w:pPr>
      <w:pStyle w:val="Header"/>
    </w:pPr>
    <w:r>
      <w:tab/>
    </w:r>
    <w:r>
      <w:tab/>
    </w:r>
    <w:r w:rsidRPr="00B575F4">
      <w:rPr>
        <w:rFonts w:ascii="Times New Roman" w:hAnsi="Times New Roman"/>
        <w:sz w:val="24"/>
        <w:szCs w:val="24"/>
      </w:rPr>
      <w:fldChar w:fldCharType="begin"/>
    </w:r>
    <w:r w:rsidRPr="00B575F4">
      <w:rPr>
        <w:rFonts w:ascii="Times New Roman" w:hAnsi="Times New Roman"/>
        <w:sz w:val="24"/>
        <w:szCs w:val="24"/>
      </w:rPr>
      <w:instrText xml:space="preserve"> PAGE   \* MERGEFORMAT </w:instrText>
    </w:r>
    <w:r w:rsidRPr="00B575F4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6</w:t>
    </w:r>
    <w:r w:rsidRPr="00B575F4">
      <w:rPr>
        <w:rFonts w:ascii="Times New Roman" w:hAnsi="Times New Roman"/>
        <w:noProof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3EEA5" w14:textId="77777777" w:rsidR="00352B7A" w:rsidRPr="007A04A7" w:rsidRDefault="004E60F2">
    <w:pPr>
      <w:pStyle w:val="Header"/>
      <w:rPr>
        <w:rFonts w:ascii="Times New Roman" w:hAnsi="Times New Roman"/>
        <w:sz w:val="24"/>
        <w:szCs w:val="24"/>
      </w:rPr>
    </w:pP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tab/>
    </w:r>
    <w:r w:rsidRPr="007A04A7">
      <w:rPr>
        <w:rFonts w:ascii="Times New Roman" w:hAnsi="Times New Roman"/>
        <w:sz w:val="24"/>
        <w:szCs w:val="24"/>
      </w:rPr>
      <w:fldChar w:fldCharType="begin"/>
    </w:r>
    <w:r w:rsidRPr="007A04A7">
      <w:rPr>
        <w:rFonts w:ascii="Times New Roman" w:hAnsi="Times New Roman"/>
        <w:sz w:val="24"/>
        <w:szCs w:val="24"/>
      </w:rPr>
      <w:instrText xml:space="preserve"> PAGE   \* MERGEFORMAT </w:instrText>
    </w:r>
    <w:r w:rsidRPr="007A04A7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1</w:t>
    </w:r>
    <w:r w:rsidRPr="007A04A7">
      <w:rPr>
        <w:rFonts w:ascii="Times New Roman" w:hAnsi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F496C"/>
    <w:multiLevelType w:val="hybridMultilevel"/>
    <w:tmpl w:val="ED545D6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99E6B14"/>
    <w:multiLevelType w:val="hybridMultilevel"/>
    <w:tmpl w:val="4C0A7D90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693186774">
    <w:abstractNumId w:val="0"/>
  </w:num>
  <w:num w:numId="2" w16cid:durableId="42350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F9"/>
    <w:rsid w:val="00067EEF"/>
    <w:rsid w:val="00072BBC"/>
    <w:rsid w:val="00082969"/>
    <w:rsid w:val="00085D0F"/>
    <w:rsid w:val="000B7C4B"/>
    <w:rsid w:val="000D4986"/>
    <w:rsid w:val="0011555E"/>
    <w:rsid w:val="00123C76"/>
    <w:rsid w:val="0015058E"/>
    <w:rsid w:val="00194262"/>
    <w:rsid w:val="001A4D7E"/>
    <w:rsid w:val="001B63F3"/>
    <w:rsid w:val="001C1B0A"/>
    <w:rsid w:val="00255BD5"/>
    <w:rsid w:val="002753B9"/>
    <w:rsid w:val="002B2260"/>
    <w:rsid w:val="002B62E9"/>
    <w:rsid w:val="003175B1"/>
    <w:rsid w:val="00352B7A"/>
    <w:rsid w:val="00361057"/>
    <w:rsid w:val="00365225"/>
    <w:rsid w:val="00387BCE"/>
    <w:rsid w:val="003D7F07"/>
    <w:rsid w:val="00460793"/>
    <w:rsid w:val="00477601"/>
    <w:rsid w:val="004807B2"/>
    <w:rsid w:val="00493075"/>
    <w:rsid w:val="004E60F2"/>
    <w:rsid w:val="00533621"/>
    <w:rsid w:val="00582280"/>
    <w:rsid w:val="0058624A"/>
    <w:rsid w:val="005E4AF7"/>
    <w:rsid w:val="00611089"/>
    <w:rsid w:val="006467B3"/>
    <w:rsid w:val="00654C2B"/>
    <w:rsid w:val="00720C37"/>
    <w:rsid w:val="00723142"/>
    <w:rsid w:val="00770293"/>
    <w:rsid w:val="007A4786"/>
    <w:rsid w:val="00813920"/>
    <w:rsid w:val="00843801"/>
    <w:rsid w:val="00881D3B"/>
    <w:rsid w:val="00905B48"/>
    <w:rsid w:val="00912777"/>
    <w:rsid w:val="00923E28"/>
    <w:rsid w:val="0094070F"/>
    <w:rsid w:val="009564B2"/>
    <w:rsid w:val="00970EDD"/>
    <w:rsid w:val="00974EF9"/>
    <w:rsid w:val="009D305F"/>
    <w:rsid w:val="00A10A36"/>
    <w:rsid w:val="00A51DBE"/>
    <w:rsid w:val="00AA1288"/>
    <w:rsid w:val="00B668A2"/>
    <w:rsid w:val="00B82716"/>
    <w:rsid w:val="00BB4105"/>
    <w:rsid w:val="00C775A4"/>
    <w:rsid w:val="00CA1F19"/>
    <w:rsid w:val="00CD31CC"/>
    <w:rsid w:val="00D34825"/>
    <w:rsid w:val="00D66C33"/>
    <w:rsid w:val="00D672EB"/>
    <w:rsid w:val="00D76637"/>
    <w:rsid w:val="00D93533"/>
    <w:rsid w:val="00DA6A7B"/>
    <w:rsid w:val="00DC0741"/>
    <w:rsid w:val="00E23218"/>
    <w:rsid w:val="00E351DC"/>
    <w:rsid w:val="00E5144A"/>
    <w:rsid w:val="00E51C42"/>
    <w:rsid w:val="00E647C7"/>
    <w:rsid w:val="00E711D1"/>
    <w:rsid w:val="00E93376"/>
    <w:rsid w:val="00E957AD"/>
    <w:rsid w:val="00EA4109"/>
    <w:rsid w:val="00EC3663"/>
    <w:rsid w:val="00EC60D7"/>
    <w:rsid w:val="00EE7CCA"/>
    <w:rsid w:val="00F0569C"/>
    <w:rsid w:val="00F82294"/>
    <w:rsid w:val="00F87486"/>
    <w:rsid w:val="00F92141"/>
    <w:rsid w:val="00FD6379"/>
    <w:rsid w:val="00FE26EB"/>
    <w:rsid w:val="39058212"/>
    <w:rsid w:val="765BA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EB24"/>
  <w15:chartTrackingRefBased/>
  <w15:docId w15:val="{D96DE258-E623-374B-B79F-0CEBDA08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0F2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2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60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E60F2"/>
    <w:rPr>
      <w:rFonts w:ascii="Calibri" w:eastAsia="Calibri" w:hAnsi="Calibri" w:cs="Times New Roman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36522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D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51DB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881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D3B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ubreysoule/Library/Group%20Containers/UBF8T346G9.Office/User%20Content.localized/Templates.localized/SDC33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SDC330.dotx</Template>
  <TotalTime>5</TotalTime>
  <Pages>5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Aubrey Soule</dc:creator>
  <cp:keywords/>
  <dc:description/>
  <cp:lastModifiedBy>NV-Soule, Aubrey (Northern Virginia)</cp:lastModifiedBy>
  <cp:revision>1</cp:revision>
  <dcterms:created xsi:type="dcterms:W3CDTF">2026-05-03T20:41:00Z</dcterms:created>
  <dcterms:modified xsi:type="dcterms:W3CDTF">2026-05-03T21:22:00Z</dcterms:modified>
</cp:coreProperties>
</file>