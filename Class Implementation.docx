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B20E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025288C6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3355C48F" w14:textId="4ED23F5B" w:rsidR="004E60F2" w:rsidRPr="00E974E8" w:rsidRDefault="00EF132A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 Implementation</w:t>
      </w:r>
    </w:p>
    <w:p w14:paraId="7C62775E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88A44B0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1B79F160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302DB6C2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64C903DF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0EA66239" w14:textId="5E9CE54D" w:rsidR="004E60F2" w:rsidRDefault="00FD637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 w:rsidR="00EF132A">
        <w:rPr>
          <w:rFonts w:ascii="Times New Roman" w:hAnsi="Times New Roman"/>
          <w:sz w:val="24"/>
          <w:szCs w:val="24"/>
        </w:rPr>
        <w:t>26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2012E0E0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F49C5BF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C33F818" w14:textId="7DB59AA1" w:rsidR="001A4D7E" w:rsidRPr="00912777" w:rsidRDefault="00EF132A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EF132A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3AFA098D" wp14:editId="47CC33CD">
            <wp:extent cx="5943600" cy="6991985"/>
            <wp:effectExtent l="0" t="0" r="0" b="5715"/>
            <wp:docPr id="11803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840B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6AF34CDF" w14:textId="77777777" w:rsidR="003D7F07" w:rsidRDefault="003D7F07"/>
    <w:sectPr w:rsidR="003D7F07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1083" w14:textId="77777777" w:rsidR="00631FE1" w:rsidRDefault="00631FE1">
      <w:pPr>
        <w:spacing w:after="0" w:line="240" w:lineRule="auto"/>
      </w:pPr>
      <w:r>
        <w:separator/>
      </w:r>
    </w:p>
  </w:endnote>
  <w:endnote w:type="continuationSeparator" w:id="0">
    <w:p w14:paraId="5A55C165" w14:textId="77777777" w:rsidR="00631FE1" w:rsidRDefault="00631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3F6F4" w14:textId="77777777" w:rsidR="00631FE1" w:rsidRDefault="00631FE1">
      <w:pPr>
        <w:spacing w:after="0" w:line="240" w:lineRule="auto"/>
      </w:pPr>
      <w:r>
        <w:separator/>
      </w:r>
    </w:p>
  </w:footnote>
  <w:footnote w:type="continuationSeparator" w:id="0">
    <w:p w14:paraId="2C58AE31" w14:textId="77777777" w:rsidR="00631FE1" w:rsidRDefault="00631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F2A8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F188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693186774">
    <w:abstractNumId w:val="0"/>
  </w:num>
  <w:num w:numId="2" w16cid:durableId="4235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32A"/>
    <w:rsid w:val="00067EEF"/>
    <w:rsid w:val="00072BBC"/>
    <w:rsid w:val="00085D0F"/>
    <w:rsid w:val="000B7C4B"/>
    <w:rsid w:val="000D4986"/>
    <w:rsid w:val="0011555E"/>
    <w:rsid w:val="00123C76"/>
    <w:rsid w:val="0015058E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E60F2"/>
    <w:rsid w:val="00533621"/>
    <w:rsid w:val="00582280"/>
    <w:rsid w:val="0058624A"/>
    <w:rsid w:val="005E4AF7"/>
    <w:rsid w:val="00611089"/>
    <w:rsid w:val="00631FE1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905B48"/>
    <w:rsid w:val="00912777"/>
    <w:rsid w:val="00923E28"/>
    <w:rsid w:val="0094070F"/>
    <w:rsid w:val="00970EDD"/>
    <w:rsid w:val="009D305F"/>
    <w:rsid w:val="00A10A36"/>
    <w:rsid w:val="00A51DBE"/>
    <w:rsid w:val="00AA1288"/>
    <w:rsid w:val="00B668A2"/>
    <w:rsid w:val="00B82716"/>
    <w:rsid w:val="00BB4105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71347"/>
    <w:rsid w:val="00E93376"/>
    <w:rsid w:val="00E957AD"/>
    <w:rsid w:val="00EA4109"/>
    <w:rsid w:val="00EC3663"/>
    <w:rsid w:val="00EC60D7"/>
    <w:rsid w:val="00EE7CCA"/>
    <w:rsid w:val="00EF132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41F9"/>
  <w15:chartTrackingRefBased/>
  <w15:docId w15:val="{62AC94AA-6AF3-D849-ADED-53614B1C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0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2026-04-26T16:46:00Z</dcterms:created>
  <dcterms:modified xsi:type="dcterms:W3CDTF">2026-04-26T16:46:00Z</dcterms:modified>
</cp:coreProperties>
</file>